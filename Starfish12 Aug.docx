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95118F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The </w:t>
                    </w:r>
                    <w:r w:rsidR="0086591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Specification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 w:rsidRPr="00317D15">
        <w:fldChar w:fldCharType="begin"/>
      </w:r>
      <w:r w:rsidR="001C5100">
        <w:instrText xml:space="preserve"> TOC \o "1-3" \h \z \t "AxureHeading1,1,AxureHeading2,2,AxureHeading3,3,AxureHeading4,4" </w:instrText>
      </w:r>
      <w:r w:rsidRPr="00317D15"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D35989">
      <w:r>
        <w:br w:type="page"/>
      </w:r>
      <w:r w:rsidR="00BE24BC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9"/>
          <w:footerReference xmlns:r="http://schemas.openxmlformats.org/officeDocument/2006/relationships"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Home</w:t>
      </w:r>
      <w:r>
        <w:br/>
      </w:r>
      <w:r>
        <w:tab/>
      </w:r>
      <w:r>
        <w:rPr/>
        <w:t xml:space="preserve">Page 1</w:t>
      </w:r>
      <w:r>
        <w:br/>
      </w:r>
      <w:r>
        <w:tab/>
      </w:r>
      <w:r>
        <w:rPr/>
        <w:t xml:space="preserve">Page 2</w:t>
      </w:r>
      <w:r>
        <w:br/>
      </w:r>
      <w:r>
        <w:tab/>
      </w:r>
      <w:r>
        <w:rPr/>
        <w:t xml:space="preserve">Page 3</w:t>
      </w:r>
    </w:p>
    <w:p>
      <w:pPr>
        <w:pStyle w:val="AxureHeading2"/>
        <w:keepNext/>
      </w:pPr>
      <w:r>
        <w:br w:type="page"/>
      </w:r>
      <w:r>
        <w:t xml:space="preserve">Home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705600" cy="7315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Label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icon state to State1</w:t>
              <w:br/>
              <w:t xml:space="preserve">    Hide icon</w:t>
              <w:br/>
              <w:t xml:space="preserve">    Show SPLASH</w:t>
            </w:r>
          </w:p>
        </w:tc>
      </w:tr>
    </w:tbl>
    <w:p>
      <w:pPr>
        <w:pStyle w:val="AxureHeading3"/>
        <w:keepNext/>
      </w:pPr>
      <w:r>
        <w:t xml:space="preserve">homepage</w:t>
      </w:r>
    </w:p>
    <w:p>
      <w:pPr>
        <w:pStyle w:val="AxureHeading4"/>
        <w:keepNext/>
      </w:pPr>
      <w:r>
        <w:t xml:space="preserve">callee details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24200" cy="54102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homepage</w:t>
              <w:br/>
              <w:t xml:space="preserve">    Show SPLASH</w:t>
              <w:br/>
              <w:t xml:space="preserve">    Set SPLASH state to hompage</w:t>
            </w:r>
          </w:p>
        </w:tc>
      </w:tr>
    </w:tbl>
    <w:p>
      <w:pPr>
        <w:pStyle w:val="AxureHeading4"/>
        <w:keepNext/>
      </w:pPr>
      <w:r>
        <w:t xml:space="preserve">text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14675" cy="52197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21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icon,</w:t>
              <w:br/>
              <w:t xml:space="preserve">homepage</w:t>
              <w:br/>
              <w:t xml:space="preserve">    Show SPLASH</w:t>
              <w:br/>
              <w:t xml:space="preserve">    Set SPLASH state to hompage</w:t>
            </w:r>
          </w:p>
        </w:tc>
      </w:tr>
    </w:tbl>
    <w:p>
      <w:pPr>
        <w:pStyle w:val="AxureHeading4"/>
        <w:keepNext/>
      </w:pPr>
      <w:r>
        <w:t xml:space="preserve">call2options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14675" cy="549592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495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icon,</w:t>
              <w:br/>
              <w:t xml:space="preserve">SPLASH</w:t>
              <w:br/>
              <w:t xml:space="preserve">    Set homepage state to Ongoing</w:t>
            </w:r>
          </w:p>
        </w:tc>
      </w:tr>
    </w:tbl>
    <w:p>
      <w:pPr>
        <w:pStyle w:val="AxureHeading4"/>
        <w:keepNext/>
      </w:pPr>
      <w:r>
        <w:t xml:space="preserve">Ongoing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24200" cy="53340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3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homepage,</w:t>
              <w:br/>
              <w:t xml:space="preserve">icon</w:t>
              <w:br/>
              <w:t xml:space="preserve">    Show SPLASH</w:t>
              <w:br/>
              <w:t xml:space="preserve">    Set SPLASH state to hompage</w:t>
            </w:r>
          </w:p>
        </w:tc>
      </w:tr>
    </w:tbl>
    <w:p>
      <w:pPr>
        <w:pStyle w:val="AxureHeading4"/>
        <w:keepNext/>
      </w:pPr>
      <w:r>
        <w:t xml:space="preserve">call3options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05150" cy="546735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467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homepage state to Ongoing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homepage state to text</w:t>
            </w:r>
          </w:p>
        </w:tc>
      </w:tr>
    </w:tbl>
    <w:p>
      <w:pPr>
        <w:pStyle w:val="AxureHeading4"/>
        <w:keepNext/>
      </w:pPr>
      <w:r>
        <w:t xml:space="preserve">call history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24200" cy="53149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1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homepage</w:t>
              <w:br/>
              <w:t xml:space="preserve">    Show SPLASH</w:t>
              <w:br/>
              <w:t xml:space="preserve">    Set SPLASH state to hompage</w:t>
            </w:r>
          </w:p>
        </w:tc>
      </w:tr>
    </w:tbl>
    <w:p>
      <w:pPr>
        <w:pStyle w:val="AxureHeading4"/>
        <w:keepNext/>
      </w:pPr>
      <w:r>
        <w:t xml:space="preserve">message history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24200" cy="53149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1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SPLASH</w:t>
              <w:br/>
              <w:t xml:space="preserve">    Set SPLASH state to hompage</w:t>
              <w:br/>
              <w:t xml:space="preserve">    Hide homepage</w:t>
            </w:r>
          </w:p>
        </w:tc>
      </w:tr>
    </w:tbl>
    <w:p>
      <w:pPr>
        <w:pStyle w:val="AxureHeading3"/>
        <w:keepNext/>
      </w:pPr>
      <w:r>
        <w:t xml:space="preserve">SPLASH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05150" cy="53149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31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SPLASH state to State2</w:t>
              <w:br/>
              <w:t xml:space="preserve">    Hide icon</w:t>
            </w:r>
          </w:p>
        </w:tc>
      </w:tr>
    </w:tbl>
    <w:p>
      <w:pPr>
        <w:pStyle w:val="AxureHeading4"/>
        <w:keepNext/>
      </w:pPr>
      <w:r>
        <w:t xml:space="preserve">State2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95625" cy="52673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267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icon,</w:t>
              <w:br/>
              <w:t xml:space="preserve">SPLASH,</w:t>
              <w:br/>
              <w:t xml:space="preserve">homepage</w:t>
              <w:br/>
              <w:t xml:space="preserve">    Show login</w:t>
            </w:r>
          </w:p>
        </w:tc>
      </w:tr>
    </w:tbl>
    <w:p>
      <w:pPr>
        <w:pStyle w:val="AxureHeading4"/>
        <w:keepNext/>
      </w:pPr>
      <w:r>
        <w:t xml:space="preserve">hompage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95625" cy="531495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314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homepage</w:t>
              <w:br/>
              <w:t xml:space="preserve">    Set homepage state to call2options</w:t>
              <w:br/>
              <w:t xml:space="preserve">    Hide SPLASH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SPLASH,</w:t>
              <w:br/>
              <w:t xml:space="preserve">login,</w:t>
              <w:br/>
              <w:t xml:space="preserve">icon</w:t>
              <w:br/>
              <w:t xml:space="preserve">    Show homepage</w:t>
              <w:br/>
              <w:t xml:space="preserve">    Set homepage state to text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SPLASH</w:t>
              <w:br/>
              <w:t xml:space="preserve">    Show homepage</w:t>
              <w:br/>
              <w:t xml:space="preserve">    Set homepage state to callee details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SPLASH state to contact slide left out 700ms</w:t>
              <w:br/>
              <w:t xml:space="preserve">    Hide icon,</w:t>
              <w:br/>
              <w:t xml:space="preserve">login,</w:t>
              <w:br/>
              <w:t xml:space="preserve">homepage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Menu bar</w:t>
              <w:br/>
              <w:t xml:space="preserve">    Hide icon,</w:t>
              <w:br/>
              <w:t xml:space="preserve">login,</w:t>
              <w:br/>
              <w:t xml:space="preserve">homepage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Menu bar</w:t>
            </w:r>
          </w:p>
        </w:tc>
      </w:tr>
    </w:tbl>
    <w:p>
      <w:pPr>
        <w:pStyle w:val="AxureHeading4"/>
        <w:keepNext/>
      </w:pPr>
      <w:r>
        <w:t xml:space="preserve">contact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24200" cy="5324475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324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SPLASH state to hompage slide right in 700ms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SPLASH state to search slide up in 500ms</w:t>
              <w:br/>
              <w:t xml:space="preserve">    Hide homepage,</w:t>
              <w:br/>
              <w:t xml:space="preserve">login,</w:t>
              <w:br/>
              <w:t xml:space="preserve">icon</w:t>
            </w:r>
          </w:p>
        </w:tc>
      </w:tr>
    </w:tbl>
    <w:p>
      <w:pPr>
        <w:pStyle w:val="AxureHeading4"/>
        <w:keepNext/>
      </w:pPr>
      <w:r>
        <w:t xml:space="preserve">search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24200" cy="5410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41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SPLASH,</w:t>
              <w:br/>
              <w:t xml:space="preserve">login,</w:t>
              <w:br/>
              <w:t xml:space="preserve">icon</w:t>
              <w:br/>
              <w:t xml:space="preserve">    Show homepage</w:t>
              <w:br/>
              <w:t xml:space="preserve">    Set homepage state to call3options</w:t>
            </w:r>
          </w:p>
        </w:tc>
      </w:tr>
    </w:tbl>
    <w:p>
      <w:pPr>
        <w:pStyle w:val="AxureHeading3"/>
        <w:keepNext/>
      </w:pPr>
      <w:r>
        <w:t xml:space="preserve">login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105150" cy="529590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29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SPLASH</w:t>
              <w:br/>
              <w:t xml:space="preserve">    Hide icon,</w:t>
              <w:br/>
              <w:t xml:space="preserve">homepage,</w:t>
              <w:br/>
              <w:t xml:space="preserve">login</w:t>
              <w:br/>
              <w:t xml:space="preserve">    Set SPLASH state to hompage</w:t>
            </w:r>
          </w:p>
        </w:tc>
      </w:tr>
    </w:tbl>
    <w:p>
      <w:pPr>
        <w:pStyle w:val="AxureHeading3"/>
        <w:keepNext/>
      </w:pPr>
      <w:r>
        <w:t xml:space="preserve">icon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562350" cy="521970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521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icon</w:t>
              <w:br/>
              <w:t xml:space="preserve">    Show SPLASH</w:t>
              <w:br/>
              <w:t xml:space="preserve">    Set SPLASH state to State1</w:t>
            </w:r>
          </w:p>
        </w:tc>
      </w:tr>
    </w:tbl>
    <w:p>
      <w:pPr>
        <w:pStyle w:val="AxureHeading3"/>
        <w:keepNext/>
      </w:pPr>
      <w:r>
        <w:t xml:space="preserve">Menu bar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171700" cy="21526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52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Menu bar,</w:t>
              <w:br/>
              <w:t xml:space="preserve">SPLASH</w:t>
              <w:br/>
              <w:t xml:space="preserve">    Show homepage</w:t>
              <w:br/>
              <w:t xml:space="preserve">    Set homepage state to call history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Menu bar,</w:t>
              <w:br/>
              <w:t xml:space="preserve">SPLASH</w:t>
              <w:br/>
              <w:t xml:space="preserve">    Show homepage</w:t>
              <w:br/>
              <w:t xml:space="preserve">    Set homepage state to message history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Page 1</w:t>
      </w:r>
    </w:p>
    <w:p>
      <w:pPr>
        <w:pStyle w:val="AxureHeading2"/>
        <w:keepNext/>
      </w:pPr>
      <w:r>
        <w:br w:type="page"/>
      </w:r>
      <w:r>
        <w:t xml:space="preserve">Page 2</w:t>
      </w:r>
    </w:p>
    <w:p>
      <w:pPr>
        <w:pStyle w:val="AxureHeading2"/>
        <w:keepNext/>
      </w:pPr>
      <w:r>
        <w:br w:type="page"/>
      </w:r>
      <w:r>
        <w:t xml:space="preserve">Page 3</w:t>
      </w:r>
    </w:p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9"/>
      <w:type w:val="continuous"/>
      <w:footerReference w:type="default" r:id="rId10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C8E" w:rsidRDefault="009C1C8E" w:rsidP="00093BE1">
      <w:pPr>
        <w:spacing w:before="0" w:after="0"/>
      </w:pPr>
      <w:r>
        <w:separator/>
      </w:r>
    </w:p>
  </w:endnote>
  <w:endnote w:type="continuationSeparator" w:id="1">
    <w:p w:rsidR="009C1C8E" w:rsidRDefault="009C1C8E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DB12B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C8E" w:rsidRDefault="009C1C8E" w:rsidP="00093BE1">
      <w:pPr>
        <w:spacing w:before="0" w:after="0"/>
      </w:pPr>
      <w:r>
        <w:separator/>
      </w:r>
    </w:p>
  </w:footnote>
  <w:footnote w:type="continuationSeparator" w:id="1">
    <w:p w:rsidR="009C1C8E" w:rsidRDefault="009C1C8E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placeholder>
              <w:docPart w:val="1BD92C2CEF954BCF889EA1C2C7E3840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57485" w:rsidRPr="003E5A01" w:rsidRDefault="0095118F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Specification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21"/>
  <w:defaultTabStop w:val="720"/>
  <w:drawingGridHorizontalSpacing w:val="9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endnotes" Target="endnotes.xml" />
  <Relationship Id="rId13" Type="http://schemas.openxmlformats.org/officeDocument/2006/relationships/theme" Target="theme/theme1.xml" />
  <Relationship Id="rId3" Type="http://schemas.openxmlformats.org/officeDocument/2006/relationships/numbering" Target="numbering.xml" />
  <Relationship Id="rId7" Type="http://schemas.openxmlformats.org/officeDocument/2006/relationships/footnotes" Target="footnotes.xml" />
  <Relationship Id="rId12" Type="http://schemas.openxmlformats.org/officeDocument/2006/relationships/glossaryDocument" Target="glossary/document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webSettings" Target="webSettings.xml" />
  <Relationship Id="rId11" Type="http://schemas.openxmlformats.org/officeDocument/2006/relationships/fontTable" Target="fontTable.xml" />
  <Relationship Id="rId5" Type="http://schemas.openxmlformats.org/officeDocument/2006/relationships/settings" Target="settings.xml" />
  <Relationship Id="rId10" Type="http://schemas.openxmlformats.org/officeDocument/2006/relationships/footer" Target="footer1.xml" />
  <Relationship Id="rId4" Type="http://schemas.openxmlformats.org/officeDocument/2006/relationships/styles" Target="styles.xml" />
  <Relationship Id="rId9" Type="http://schemas.openxmlformats.org/officeDocument/2006/relationships/header" Target="header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890FD3A9714F4A5CA001A4488C73E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1B450-165C-44FC-B5A9-57E62875B6AD}"/>
      </w:docPartPr>
      <w:docPartBody>
        <w:p w:rsidR="00EF7266" w:rsidRDefault="00EF7266" w:rsidP="00EF7266">
          <w:pPr>
            <w:pStyle w:val="890FD3A9714F4A5CA001A4488C73EB1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D3071"/>
    <w:rsid w:val="006B709E"/>
    <w:rsid w:val="009D3071"/>
    <w:rsid w:val="00EF7266"/>
    <w:rsid w:val="00F36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AD5CCC-5ADE-4895-849F-819725A1B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0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Specification</dc:title>
  <dc:creator>[Your Name]</dc:creator>
  <cp:lastModifiedBy>Victor Hsu</cp:lastModifiedBy>
  <cp:revision>2</cp:revision>
  <cp:lastPrinted>2010-09-03T00:33:00Z</cp:lastPrinted>
  <dcterms:created xsi:type="dcterms:W3CDTF">2010-09-03T21:47:00Z</dcterms:created>
  <dcterms:modified xsi:type="dcterms:W3CDTF">2010-09-03T21:47:00Z</dcterms:modified>
</cp:coreProperties>
</file>